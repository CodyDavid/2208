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5A9FE25A" w14:textId="77777777" w:rsidTr="001B2ABD">
        <w:trPr>
          <w:trHeight w:val="4410"/>
        </w:trPr>
        <w:tc>
          <w:tcPr>
            <w:tcW w:w="3600" w:type="dxa"/>
            <w:vAlign w:val="bottom"/>
          </w:tcPr>
          <w:p w14:paraId="2D865BBB" w14:textId="77777777" w:rsidR="001B2ABD" w:rsidRDefault="001B2ABD" w:rsidP="001B2ABD">
            <w:pPr>
              <w:tabs>
                <w:tab w:val="left" w:pos="990"/>
              </w:tabs>
              <w:jc w:val="center"/>
            </w:pPr>
            <w:r>
              <w:rPr>
                <w:noProof/>
              </w:rPr>
              <mc:AlternateContent>
                <mc:Choice Requires="wps">
                  <w:drawing>
                    <wp:inline distT="0" distB="0" distL="0" distR="0" wp14:anchorId="29A2A581" wp14:editId="402549F5">
                      <wp:extent cx="2124000" cy="2122805"/>
                      <wp:effectExtent l="19050" t="19050" r="29210" b="29845"/>
                      <wp:docPr id="2" name="Oval 2"/>
                      <wp:cNvGraphicFramePr/>
                      <a:graphic xmlns:a="http://schemas.openxmlformats.org/drawingml/2006/main">
                        <a:graphicData uri="http://schemas.microsoft.com/office/word/2010/wordprocessingShape">
                          <wps:wsp>
                            <wps:cNvSpPr/>
                            <wps:spPr>
                              <a:xfrm>
                                <a:off x="0" y="0"/>
                                <a:ext cx="2124000" cy="2122805"/>
                              </a:xfrm>
                              <a:prstGeom prst="ellipse">
                                <a:avLst/>
                              </a:prstGeom>
                              <a:blipFill>
                                <a:blip r:embed="rId9">
                                  <a:extLst>
                                    <a:ext uri="{28A0092B-C50C-407E-A947-70E740481C1C}">
                                      <a14:useLocalDpi xmlns:a14="http://schemas.microsoft.com/office/drawing/2010/main" val="0"/>
                                    </a:ext>
                                  </a:extLst>
                                </a:blip>
                                <a:srcRect/>
                                <a:stretch>
                                  <a:fillRect l="834" t="-32250" r="-2556" b="-32250"/>
                                </a:stretch>
                              </a:blipFill>
                              <a:ln w="635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A43277C" id="Oval 2" o:spid="_x0000_s1026" style="width:167.2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" strokecolor="#80865a [2406]" strokeweight="5pt">
                      <v:fill r:id="rId10" o:title="" recolor="t" rotate="t" type="frame"/>
                      <v:stroke joinstyle="miter"/>
                      <w10:anchorlock/>
                    </v:oval>
                  </w:pict>
                </mc:Fallback>
              </mc:AlternateContent>
            </w:r>
          </w:p>
        </w:tc>
        <w:tc>
          <w:tcPr>
            <w:tcW w:w="720" w:type="dxa"/>
          </w:tcPr>
          <w:p w14:paraId="1679D5F9" w14:textId="77777777" w:rsidR="001B2ABD" w:rsidRDefault="001B2ABD" w:rsidP="000C45FF">
            <w:pPr>
              <w:tabs>
                <w:tab w:val="left" w:pos="990"/>
              </w:tabs>
            </w:pPr>
          </w:p>
        </w:tc>
        <w:tc>
          <w:tcPr>
            <w:tcW w:w="6470" w:type="dxa"/>
            <w:vAlign w:val="bottom"/>
          </w:tcPr>
          <w:p w14:paraId="5B127E68" w14:textId="51950AA5" w:rsidR="001B2ABD" w:rsidRDefault="00BA4ED6" w:rsidP="001B2ABD">
            <w:pPr>
              <w:pStyle w:val="Title"/>
            </w:pPr>
            <w:r>
              <w:t>cody nicholls</w:t>
            </w:r>
          </w:p>
          <w:p w14:paraId="6F884A86" w14:textId="72BB7ECA" w:rsidR="001B2ABD" w:rsidRDefault="00BA4ED6" w:rsidP="001B2ABD">
            <w:pPr>
              <w:pStyle w:val="Subtitle"/>
            </w:pPr>
            <w:r w:rsidRPr="004742AE">
              <w:rPr>
                <w:spacing w:val="0"/>
                <w:w w:val="88"/>
              </w:rPr>
              <w:t>Web Develope</w:t>
            </w:r>
            <w:r w:rsidRPr="004742AE">
              <w:rPr>
                <w:spacing w:val="5"/>
                <w:w w:val="88"/>
              </w:rPr>
              <w:t>r</w:t>
            </w:r>
          </w:p>
        </w:tc>
      </w:tr>
      <w:tr w:rsidR="001B2ABD" w14:paraId="18146744" w14:textId="77777777" w:rsidTr="001B2ABD">
        <w:tc>
          <w:tcPr>
            <w:tcW w:w="3600" w:type="dxa"/>
          </w:tcPr>
          <w:sdt>
            <w:sdtPr>
              <w:id w:val="-1711873194"/>
              <w:placeholder>
                <w:docPart w:val="E43D1108C61F4671B1119F72E8FCFB6E"/>
              </w:placeholder>
              <w:temporary/>
              <w:showingPlcHdr/>
              <w15:appearance w15:val="hidden"/>
            </w:sdtPr>
            <w:sdtEndPr/>
            <w:sdtContent>
              <w:p w14:paraId="42BB7149" w14:textId="77777777" w:rsidR="001B2ABD" w:rsidRDefault="00036450" w:rsidP="00036450">
                <w:pPr>
                  <w:pStyle w:val="Heading3"/>
                </w:pPr>
                <w:r w:rsidRPr="00E610C6">
                  <w:rPr>
                    <w:color w:val="80865A" w:themeColor="accent3" w:themeShade="BF"/>
                  </w:rPr>
                  <w:t>Profile</w:t>
                </w:r>
              </w:p>
            </w:sdtContent>
          </w:sdt>
          <w:p w14:paraId="61A7984D" w14:textId="0625666A" w:rsidR="00036450" w:rsidRDefault="00721773" w:rsidP="00DD4E0A">
            <w:r>
              <w:t xml:space="preserve">Hard Work &amp; Determination drive the </w:t>
            </w:r>
            <w:r w:rsidR="004742AE">
              <w:t>positive attitude</w:t>
            </w:r>
            <w:r>
              <w:t xml:space="preserve"> I would </w:t>
            </w:r>
            <w:r w:rsidR="00A44ED8">
              <w:t>l</w:t>
            </w:r>
            <w:r>
              <w:t xml:space="preserve">ike to </w:t>
            </w:r>
            <w:r w:rsidR="004742AE">
              <w:t xml:space="preserve">bring to </w:t>
            </w:r>
            <w:r>
              <w:t>this company.</w:t>
            </w:r>
            <w:r w:rsidR="009E3C48">
              <w:t xml:space="preserve"> Highly focused on the task at hand, being able to assess situations &amp; resolve conflict with minimal strain. Happy to be helpful in all aspects of this company’s development and forward progression to greater things. Looking forward to undoubtingly bringing you a better day tomorrow.</w:t>
            </w:r>
          </w:p>
          <w:p w14:paraId="6A400DCC" w14:textId="365E44DE" w:rsidR="009E3C48" w:rsidRDefault="009E3C48" w:rsidP="00DD4E0A"/>
          <w:p w14:paraId="128DFF99" w14:textId="53A06318" w:rsidR="00E610C6" w:rsidRDefault="009E3C48" w:rsidP="00DD4E0A">
            <w:r>
              <w:t>Striving on progress constantly learning every day. Very e</w:t>
            </w:r>
            <w:r w:rsidR="00C91871">
              <w:t>a</w:t>
            </w:r>
            <w:r>
              <w:t xml:space="preserve">ger to bring the best of my abilities in the web development world to your access. Always an open ear for comments, constructive criticism or informative conversation. Being New to the </w:t>
            </w:r>
            <w:r w:rsidR="00E610C6">
              <w:t>industry</w:t>
            </w:r>
            <w:r>
              <w:t xml:space="preserve"> I am flexible </w:t>
            </w:r>
            <w:r w:rsidR="00E610C6">
              <w:t>on</w:t>
            </w:r>
            <w:r>
              <w:t xml:space="preserve"> </w:t>
            </w:r>
            <w:r w:rsidR="00E610C6">
              <w:t>position &amp; placement within the company.</w:t>
            </w:r>
          </w:p>
          <w:p w14:paraId="758AB73C" w14:textId="77777777" w:rsidR="00036450" w:rsidRDefault="00036450" w:rsidP="00036450"/>
          <w:sdt>
            <w:sdtPr>
              <w:id w:val="-1954003311"/>
              <w:placeholder>
                <w:docPart w:val="37283104961E4509BD786132226BE1B6"/>
              </w:placeholder>
              <w:temporary/>
              <w:showingPlcHdr/>
              <w15:appearance w15:val="hidden"/>
            </w:sdtPr>
            <w:sdtEndPr/>
            <w:sdtContent>
              <w:p w14:paraId="65A45CE6" w14:textId="77777777" w:rsidR="00036450" w:rsidRPr="00CB0055" w:rsidRDefault="00CB0055" w:rsidP="00CB0055">
                <w:pPr>
                  <w:pStyle w:val="Heading3"/>
                </w:pPr>
                <w:r w:rsidRPr="00E610C6">
                  <w:rPr>
                    <w:color w:val="80865A" w:themeColor="accent3" w:themeShade="BF"/>
                  </w:rPr>
                  <w:t>Contact</w:t>
                </w:r>
              </w:p>
            </w:sdtContent>
          </w:sdt>
          <w:sdt>
            <w:sdtPr>
              <w:id w:val="1111563247"/>
              <w:placeholder>
                <w:docPart w:val="B9DF08374B114690B6F514E7B9D1A567"/>
              </w:placeholder>
              <w:temporary/>
              <w:showingPlcHdr/>
              <w15:appearance w15:val="hidden"/>
            </w:sdtPr>
            <w:sdtEndPr/>
            <w:sdtContent>
              <w:p w14:paraId="6D8CD72B" w14:textId="77777777" w:rsidR="004D3011" w:rsidRDefault="004D3011" w:rsidP="004D3011">
                <w:r w:rsidRPr="004D3011">
                  <w:t>PHONE:</w:t>
                </w:r>
              </w:p>
            </w:sdtContent>
          </w:sdt>
          <w:p w14:paraId="4F2770E0" w14:textId="56D79E1D" w:rsidR="004D3011" w:rsidRDefault="008E7E3F" w:rsidP="004D3011">
            <w:r>
              <w:t>778.895.0173</w:t>
            </w:r>
          </w:p>
          <w:p w14:paraId="5365FFBB" w14:textId="77777777" w:rsidR="004D3011" w:rsidRDefault="004D3011" w:rsidP="004D3011"/>
          <w:sdt>
            <w:sdtPr>
              <w:id w:val="-240260293"/>
              <w:placeholder>
                <w:docPart w:val="3525C62E4C5240D187975600ECE78FE0"/>
              </w:placeholder>
              <w:temporary/>
              <w:showingPlcHdr/>
              <w15:appearance w15:val="hidden"/>
            </w:sdtPr>
            <w:sdtEndPr/>
            <w:sdtContent>
              <w:p w14:paraId="0B107AFC" w14:textId="77777777" w:rsidR="004D3011" w:rsidRDefault="004D3011" w:rsidP="004D3011">
                <w:r w:rsidRPr="004D3011">
                  <w:t>EMAIL:</w:t>
                </w:r>
              </w:p>
            </w:sdtContent>
          </w:sdt>
          <w:p w14:paraId="124AC50E" w14:textId="025BB7B7" w:rsidR="00036450" w:rsidRPr="00E4381A" w:rsidRDefault="008E7E3F" w:rsidP="004D3011">
            <w:pPr>
              <w:rPr>
                <w:rStyle w:val="Hyperlink"/>
              </w:rPr>
            </w:pPr>
            <w:r>
              <w:t>Codyldn@gmail.com</w:t>
            </w:r>
          </w:p>
          <w:sdt>
            <w:sdtPr>
              <w:id w:val="-1444214663"/>
              <w:placeholder>
                <w:docPart w:val="862685A7EACB4B5EBC1A8F1428BF0091"/>
              </w:placeholder>
              <w:temporary/>
              <w:showingPlcHdr/>
              <w15:appearance w15:val="hidden"/>
            </w:sdtPr>
            <w:sdtEndPr/>
            <w:sdtContent>
              <w:p w14:paraId="597663B4" w14:textId="77777777" w:rsidR="004D3011" w:rsidRPr="00CB0055" w:rsidRDefault="00CB0055" w:rsidP="00CB0055">
                <w:pPr>
                  <w:pStyle w:val="Heading3"/>
                </w:pPr>
                <w:r w:rsidRPr="00E610C6">
                  <w:rPr>
                    <w:color w:val="80865A" w:themeColor="accent3" w:themeShade="BF"/>
                  </w:rPr>
                  <w:t>Hobbies</w:t>
                </w:r>
              </w:p>
            </w:sdtContent>
          </w:sdt>
          <w:p w14:paraId="2DDBE462" w14:textId="104C1F58" w:rsidR="004D3011" w:rsidRDefault="008E7E3F" w:rsidP="004D3011">
            <w:r>
              <w:t xml:space="preserve">Playing &amp; </w:t>
            </w:r>
            <w:r w:rsidR="00DD4E0A">
              <w:t>D</w:t>
            </w:r>
            <w:r>
              <w:t xml:space="preserve">eveloping </w:t>
            </w:r>
            <w:r w:rsidR="00DD4E0A">
              <w:t>M</w:t>
            </w:r>
            <w:r>
              <w:t xml:space="preserve">usic </w:t>
            </w:r>
          </w:p>
          <w:p w14:paraId="23953E53" w14:textId="5BFD83A7" w:rsidR="00DD4E0A" w:rsidRDefault="00DD4E0A" w:rsidP="004D3011"/>
          <w:p w14:paraId="67D53DF8" w14:textId="49E9BD76" w:rsidR="004D3011" w:rsidRDefault="00DD4E0A" w:rsidP="004D3011">
            <w:r>
              <w:t>Basketball &amp; Running</w:t>
            </w:r>
          </w:p>
          <w:p w14:paraId="335A1070" w14:textId="44DE054A" w:rsidR="00DD4E0A" w:rsidRDefault="00DD4E0A" w:rsidP="004D3011"/>
          <w:p w14:paraId="7AB74009" w14:textId="0FE18C27" w:rsidR="004D3011" w:rsidRDefault="00DD4E0A" w:rsidP="004D3011">
            <w:r>
              <w:t>Streaming &amp; Gaming</w:t>
            </w:r>
          </w:p>
          <w:p w14:paraId="5ACA726F" w14:textId="77777777" w:rsidR="00DD4E0A" w:rsidRDefault="00DD4E0A" w:rsidP="004D3011"/>
          <w:p w14:paraId="63209D84" w14:textId="2450A89D" w:rsidR="004D3011" w:rsidRPr="004D3011" w:rsidRDefault="00DD4E0A" w:rsidP="004D3011">
            <w:r>
              <w:t>Dog walking &amp; Camping</w:t>
            </w:r>
          </w:p>
        </w:tc>
        <w:tc>
          <w:tcPr>
            <w:tcW w:w="720" w:type="dxa"/>
          </w:tcPr>
          <w:p w14:paraId="7547C1B8" w14:textId="77777777" w:rsidR="001B2ABD" w:rsidRDefault="001B2ABD" w:rsidP="000C45FF">
            <w:pPr>
              <w:tabs>
                <w:tab w:val="left" w:pos="990"/>
              </w:tabs>
            </w:pPr>
          </w:p>
        </w:tc>
        <w:tc>
          <w:tcPr>
            <w:tcW w:w="6470" w:type="dxa"/>
          </w:tcPr>
          <w:sdt>
            <w:sdtPr>
              <w:id w:val="1049110328"/>
              <w:placeholder>
                <w:docPart w:val="FA3A1D53080E44CDA844E03D99044342"/>
              </w:placeholder>
              <w:temporary/>
              <w:showingPlcHdr/>
              <w15:appearance w15:val="hidden"/>
            </w:sdtPr>
            <w:sdtEndPr/>
            <w:sdtContent>
              <w:p w14:paraId="5CDF97D8" w14:textId="77777777" w:rsidR="001B2ABD" w:rsidRDefault="00E25A26" w:rsidP="00036450">
                <w:pPr>
                  <w:pStyle w:val="Heading2"/>
                </w:pPr>
                <w:r w:rsidRPr="00036450">
                  <w:t>EDUCATION</w:t>
                </w:r>
              </w:p>
            </w:sdtContent>
          </w:sdt>
          <w:p w14:paraId="08D117CF" w14:textId="31285628" w:rsidR="00036450" w:rsidRPr="00036450" w:rsidRDefault="00BA4ED6" w:rsidP="00B359E4">
            <w:pPr>
              <w:pStyle w:val="Heading4"/>
            </w:pPr>
            <w:r>
              <w:t>VCC Vancouver Community College DT Campus</w:t>
            </w:r>
          </w:p>
          <w:p w14:paraId="588B079C" w14:textId="43E75EA6" w:rsidR="00036450" w:rsidRPr="00B359E4" w:rsidRDefault="00BA4ED6" w:rsidP="00B359E4">
            <w:pPr>
              <w:pStyle w:val="Date"/>
            </w:pPr>
            <w:r>
              <w:t>[Sept 2019]</w:t>
            </w:r>
            <w:r w:rsidR="00036450" w:rsidRPr="00B359E4">
              <w:t xml:space="preserve"> </w:t>
            </w:r>
            <w:r>
              <w:t>–</w:t>
            </w:r>
            <w:r w:rsidR="00036450" w:rsidRPr="00B359E4">
              <w:t xml:space="preserve"> </w:t>
            </w:r>
            <w:r>
              <w:t>[2021 Current]</w:t>
            </w:r>
          </w:p>
          <w:p w14:paraId="68AFDA57" w14:textId="35FF6552" w:rsidR="004D3011" w:rsidRDefault="00036450" w:rsidP="00036450">
            <w:r w:rsidRPr="00036450">
              <w:t>[</w:t>
            </w:r>
            <w:r w:rsidR="00BA4ED6">
              <w:t xml:space="preserve">Current </w:t>
            </w:r>
            <w:r w:rsidR="008E7E3F">
              <w:t>E</w:t>
            </w:r>
            <w:r w:rsidR="00BA4ED6">
              <w:t>nroll</w:t>
            </w:r>
            <w:r w:rsidR="008E7E3F">
              <w:t>ment in</w:t>
            </w:r>
            <w:r w:rsidR="00BA4ED6">
              <w:t xml:space="preserve"> Computer Systems Technology </w:t>
            </w:r>
            <w:r w:rsidR="008E7E3F">
              <w:t>Program]</w:t>
            </w:r>
          </w:p>
          <w:p w14:paraId="3D58204F" w14:textId="77777777" w:rsidR="00036450" w:rsidRDefault="00036450" w:rsidP="00036450"/>
          <w:p w14:paraId="78DC5555" w14:textId="24C302A2" w:rsidR="00036450" w:rsidRPr="00B359E4" w:rsidRDefault="008E7E3F" w:rsidP="00B359E4">
            <w:pPr>
              <w:pStyle w:val="Heading4"/>
            </w:pPr>
            <w:r>
              <w:t>ACSS Aldergrove Community Secondary School</w:t>
            </w:r>
          </w:p>
          <w:p w14:paraId="37C28787" w14:textId="5A766F00" w:rsidR="00036450" w:rsidRPr="00B359E4" w:rsidRDefault="008E7E3F" w:rsidP="00B359E4">
            <w:pPr>
              <w:pStyle w:val="Date"/>
            </w:pPr>
            <w:r>
              <w:t>[Sept 2008]</w:t>
            </w:r>
            <w:r w:rsidR="00036450" w:rsidRPr="00B359E4">
              <w:t xml:space="preserve"> </w:t>
            </w:r>
            <w:r>
              <w:t>–</w:t>
            </w:r>
            <w:r w:rsidR="00036450" w:rsidRPr="00B359E4">
              <w:t xml:space="preserve"> </w:t>
            </w:r>
            <w:r>
              <w:t>[Jan 2013]</w:t>
            </w:r>
          </w:p>
          <w:p w14:paraId="3CD62461" w14:textId="66470B14" w:rsidR="00036450" w:rsidRDefault="008E7E3F" w:rsidP="00036450">
            <w:r>
              <w:t>[Made several honors rolls &amp; Graduated early to pursue BCIT Supported Du</w:t>
            </w:r>
            <w:r w:rsidR="000F0A60">
              <w:t>a</w:t>
            </w:r>
            <w:r>
              <w:t>l</w:t>
            </w:r>
            <w:r w:rsidR="000F0A60">
              <w:t>-</w:t>
            </w:r>
            <w:r>
              <w:t>credit apprenticeship program at LSS In Plumbing &amp; pipe fitting]</w:t>
            </w:r>
          </w:p>
          <w:p w14:paraId="2BE9A2B8" w14:textId="77777777" w:rsidR="008E7E3F" w:rsidRDefault="008E7E3F" w:rsidP="00036450"/>
          <w:sdt>
            <w:sdtPr>
              <w:id w:val="1001553383"/>
              <w:placeholder>
                <w:docPart w:val="14F418948D284C16ADD7F491B953567E"/>
              </w:placeholder>
              <w:temporary/>
              <w:showingPlcHdr/>
              <w15:appearance w15:val="hidden"/>
            </w:sdtPr>
            <w:sdtEndPr/>
            <w:sdtContent>
              <w:p w14:paraId="7E3E6B03" w14:textId="77777777" w:rsidR="00036450" w:rsidRDefault="00036450" w:rsidP="00036450">
                <w:pPr>
                  <w:pStyle w:val="Heading2"/>
                </w:pPr>
                <w:r w:rsidRPr="00036450">
                  <w:t>WORK EXPERIENCE</w:t>
                </w:r>
              </w:p>
            </w:sdtContent>
          </w:sdt>
          <w:p w14:paraId="1CED9E38" w14:textId="14C9DCB1" w:rsidR="00036450" w:rsidRDefault="00E610C6" w:rsidP="00036450">
            <w:r>
              <w:t>Currently Transitioning from Plumbing &amp; Pipefitting Via WCB Sponsors. No current work experience in this field, only assignments from school.</w:t>
            </w:r>
          </w:p>
          <w:p w14:paraId="62DB8982" w14:textId="77777777" w:rsidR="004D3011" w:rsidRDefault="004D3011" w:rsidP="00036450"/>
          <w:p w14:paraId="544E3A3D" w14:textId="77777777" w:rsidR="004D3011" w:rsidRDefault="004D3011" w:rsidP="00036450"/>
          <w:sdt>
            <w:sdtPr>
              <w:id w:val="1669594239"/>
              <w:placeholder>
                <w:docPart w:val="B6C30AC3A75244CCA480A9E3C02C9732"/>
              </w:placeholder>
              <w:temporary/>
              <w:showingPlcHdr/>
              <w15:appearance w15:val="hidden"/>
            </w:sdtPr>
            <w:sdtEndPr/>
            <w:sdtContent>
              <w:p w14:paraId="581D29C6" w14:textId="77777777" w:rsidR="00036450" w:rsidRDefault="00180329" w:rsidP="00036450">
                <w:pPr>
                  <w:pStyle w:val="Heading2"/>
                </w:pPr>
                <w:r w:rsidRPr="00036450">
                  <w:rPr>
                    <w:rStyle w:val="Heading2Char"/>
                    <w:b/>
                    <w:bCs/>
                    <w:caps/>
                  </w:rPr>
                  <w:t>SKILLS</w:t>
                </w:r>
              </w:p>
            </w:sdtContent>
          </w:sdt>
          <w:p w14:paraId="71D8752E" w14:textId="77777777" w:rsidR="00036450" w:rsidRPr="004D3011" w:rsidRDefault="00112054" w:rsidP="004D3011">
            <w:pPr>
              <w:rPr>
                <w:color w:val="FFFFFF" w:themeColor="background1"/>
              </w:rPr>
            </w:pPr>
            <w:r w:rsidRPr="00B90CEF">
              <w:rPr>
                <w:noProof/>
                <w:color w:val="000000" w:themeColor="text1"/>
              </w:rPr>
              <w:drawing>
                <wp:inline distT="0" distB="0" distL="0" distR="0" wp14:anchorId="1AD81D96" wp14:editId="5F5DAADF">
                  <wp:extent cx="4010025" cy="2762250"/>
                  <wp:effectExtent l="0" t="0" r="9525" b="0"/>
                  <wp:docPr id="12" name="Chart 12" descr="skills chart"/>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bl>
    <w:p w14:paraId="61CA516D" w14:textId="77777777" w:rsidR="0043117B" w:rsidRDefault="000C5770" w:rsidP="000C45FF">
      <w:pPr>
        <w:tabs>
          <w:tab w:val="left" w:pos="990"/>
        </w:tabs>
      </w:pPr>
    </w:p>
    <w:sectPr w:rsidR="0043117B" w:rsidSect="000C45FF">
      <w:head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614BB6" w14:textId="77777777" w:rsidR="000C5770" w:rsidRDefault="000C5770" w:rsidP="000C45FF">
      <w:r>
        <w:separator/>
      </w:r>
    </w:p>
  </w:endnote>
  <w:endnote w:type="continuationSeparator" w:id="0">
    <w:p w14:paraId="3FAC2B00" w14:textId="77777777" w:rsidR="000C5770" w:rsidRDefault="000C5770"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94074D" w14:textId="77777777" w:rsidR="000C5770" w:rsidRDefault="000C5770" w:rsidP="000C45FF">
      <w:r>
        <w:separator/>
      </w:r>
    </w:p>
  </w:footnote>
  <w:footnote w:type="continuationSeparator" w:id="0">
    <w:p w14:paraId="6B222CA7" w14:textId="77777777" w:rsidR="000C5770" w:rsidRDefault="000C5770"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33D74" w14:textId="77777777" w:rsidR="000C45FF" w:rsidRDefault="000C45FF">
    <w:pPr>
      <w:pStyle w:val="Header"/>
    </w:pPr>
    <w:r>
      <w:rPr>
        <w:noProof/>
      </w:rPr>
      <w:drawing>
        <wp:anchor distT="0" distB="0" distL="114300" distR="114300" simplePos="0" relativeHeight="251658240" behindDoc="1" locked="0" layoutInCell="1" allowOverlap="1" wp14:anchorId="13E11BB1" wp14:editId="3DF02254">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ED6"/>
    <w:rsid w:val="00036450"/>
    <w:rsid w:val="00094499"/>
    <w:rsid w:val="000C45FF"/>
    <w:rsid w:val="000C5770"/>
    <w:rsid w:val="000E3FD1"/>
    <w:rsid w:val="000F0A60"/>
    <w:rsid w:val="00112054"/>
    <w:rsid w:val="001525E1"/>
    <w:rsid w:val="00180329"/>
    <w:rsid w:val="0019001F"/>
    <w:rsid w:val="001A74A5"/>
    <w:rsid w:val="001B2ABD"/>
    <w:rsid w:val="001E0391"/>
    <w:rsid w:val="001E1759"/>
    <w:rsid w:val="001F1ECC"/>
    <w:rsid w:val="002400EB"/>
    <w:rsid w:val="00256CF7"/>
    <w:rsid w:val="00281FD5"/>
    <w:rsid w:val="0030481B"/>
    <w:rsid w:val="003156FC"/>
    <w:rsid w:val="003254B5"/>
    <w:rsid w:val="0037121F"/>
    <w:rsid w:val="003A6B7D"/>
    <w:rsid w:val="003B06CA"/>
    <w:rsid w:val="004071FC"/>
    <w:rsid w:val="00445947"/>
    <w:rsid w:val="004742AE"/>
    <w:rsid w:val="004813B3"/>
    <w:rsid w:val="00496591"/>
    <w:rsid w:val="004C63E4"/>
    <w:rsid w:val="004D3011"/>
    <w:rsid w:val="00524D82"/>
    <w:rsid w:val="005262AC"/>
    <w:rsid w:val="005E39D5"/>
    <w:rsid w:val="00600670"/>
    <w:rsid w:val="0062123A"/>
    <w:rsid w:val="00646E75"/>
    <w:rsid w:val="006771D0"/>
    <w:rsid w:val="00715FCB"/>
    <w:rsid w:val="00721773"/>
    <w:rsid w:val="00743101"/>
    <w:rsid w:val="007775E1"/>
    <w:rsid w:val="007867A0"/>
    <w:rsid w:val="007927F5"/>
    <w:rsid w:val="00802CA0"/>
    <w:rsid w:val="008E7E3F"/>
    <w:rsid w:val="009260CD"/>
    <w:rsid w:val="00952C25"/>
    <w:rsid w:val="009D3AB6"/>
    <w:rsid w:val="009E3C48"/>
    <w:rsid w:val="00A2118D"/>
    <w:rsid w:val="00A44ED8"/>
    <w:rsid w:val="00AD76E2"/>
    <w:rsid w:val="00B20152"/>
    <w:rsid w:val="00B359E4"/>
    <w:rsid w:val="00B57D98"/>
    <w:rsid w:val="00B70850"/>
    <w:rsid w:val="00BA4ED6"/>
    <w:rsid w:val="00C066B6"/>
    <w:rsid w:val="00C37BA1"/>
    <w:rsid w:val="00C4674C"/>
    <w:rsid w:val="00C506CF"/>
    <w:rsid w:val="00C72BED"/>
    <w:rsid w:val="00C91871"/>
    <w:rsid w:val="00C9578B"/>
    <w:rsid w:val="00CB0055"/>
    <w:rsid w:val="00D2522B"/>
    <w:rsid w:val="00D422DE"/>
    <w:rsid w:val="00D5459D"/>
    <w:rsid w:val="00DA1F4D"/>
    <w:rsid w:val="00DD172A"/>
    <w:rsid w:val="00DD4E0A"/>
    <w:rsid w:val="00E25A26"/>
    <w:rsid w:val="00E4381A"/>
    <w:rsid w:val="00E55D74"/>
    <w:rsid w:val="00E610C6"/>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A68D7"/>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dyl\AppData\Local\Microsoft\Office\16.0\DTS\en-US%7b4BC3AED0-E619-4D38-A516-32E6A9877042%7d\%7bE484C69E-9C6B-4191-95D1-19B62A05FF7C%7dtf00546271_win32.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25087710892123"/>
          <c:y val="0"/>
          <c:w val="0.80138048159801523"/>
          <c:h val="0.97755511811023621"/>
        </c:manualLayout>
      </c:layout>
      <c:barChart>
        <c:barDir val="bar"/>
        <c:grouping val="clustered"/>
        <c:varyColors val="0"/>
        <c:ser>
          <c:idx val="0"/>
          <c:order val="0"/>
          <c:tx>
            <c:strRef>
              <c:f>Sheet1!$B$1</c:f>
              <c:strCache>
                <c:ptCount val="1"/>
                <c:pt idx="0">
                  <c:v>Series 1</c:v>
                </c:pt>
              </c:strCache>
            </c:strRef>
          </c:tx>
          <c:spPr>
            <a:pattFill prst="narVert">
              <a:fgClr>
                <a:schemeClr val="accent1"/>
              </a:fgClr>
              <a:bgClr>
                <a:schemeClr val="accent1">
                  <a:lumMod val="20000"/>
                  <a:lumOff val="80000"/>
                </a:schemeClr>
              </a:bgClr>
            </a:pattFill>
            <a:ln>
              <a:noFill/>
            </a:ln>
            <a:effectLst>
              <a:innerShdw blurRad="114300">
                <a:schemeClr val="accent1"/>
              </a:innerShdw>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eparator>, </c:separator>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Sheet1!$A$2:$A$7</c:f>
              <c:strCache>
                <c:ptCount val="6"/>
                <c:pt idx="0">
                  <c:v>Technical</c:v>
                </c:pt>
                <c:pt idx="1">
                  <c:v>Time Management</c:v>
                </c:pt>
                <c:pt idx="2">
                  <c:v>Communication</c:v>
                </c:pt>
                <c:pt idx="3">
                  <c:v>Programming</c:v>
                </c:pt>
                <c:pt idx="4">
                  <c:v>Computer</c:v>
                </c:pt>
                <c:pt idx="5">
                  <c:v>Organization</c:v>
                </c:pt>
              </c:strCache>
            </c:strRef>
          </c:cat>
          <c:val>
            <c:numRef>
              <c:f>Sheet1!$B$2:$B$7</c:f>
              <c:numCache>
                <c:formatCode>General</c:formatCode>
                <c:ptCount val="6"/>
                <c:pt idx="0">
                  <c:v>0.75</c:v>
                </c:pt>
                <c:pt idx="1">
                  <c:v>0.9</c:v>
                </c:pt>
                <c:pt idx="2">
                  <c:v>0.8</c:v>
                </c:pt>
                <c:pt idx="3">
                  <c:v>0.65</c:v>
                </c:pt>
                <c:pt idx="4">
                  <c:v>0.85</c:v>
                </c:pt>
                <c:pt idx="5">
                  <c:v>1</c:v>
                </c:pt>
              </c:numCache>
            </c:numRef>
          </c:val>
          <c:extLst>
            <c:ext xmlns:c16="http://schemas.microsoft.com/office/drawing/2014/chart" uri="{C3380CC4-5D6E-409C-BE32-E72D297353CC}">
              <c16:uniqueId val="{00000000-C5CC-44A2-8B79-365C2E919E6B}"/>
            </c:ext>
          </c:extLst>
        </c:ser>
        <c:dLbls>
          <c:showLegendKey val="0"/>
          <c:showVal val="0"/>
          <c:showCatName val="0"/>
          <c:showSerName val="0"/>
          <c:showPercent val="0"/>
          <c:showBubbleSize val="0"/>
        </c:dLbls>
        <c:gapWidth val="227"/>
        <c:overlap val="-48"/>
        <c:axId val="510443647"/>
        <c:axId val="510551375"/>
      </c:barChart>
      <c:catAx>
        <c:axId val="510443647"/>
        <c:scaling>
          <c:orientation val="minMax"/>
        </c:scaling>
        <c:delete val="0"/>
        <c:axPos val="l"/>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0551375"/>
        <c:crosses val="autoZero"/>
        <c:auto val="1"/>
        <c:lblAlgn val="ctr"/>
        <c:lblOffset val="100"/>
        <c:noMultiLvlLbl val="0"/>
      </c:catAx>
      <c:valAx>
        <c:axId val="510551375"/>
        <c:scaling>
          <c:orientation val="minMax"/>
          <c:max val="1"/>
        </c:scaling>
        <c:delete val="0"/>
        <c:axPos val="b"/>
        <c:numFmt formatCode="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0443647"/>
        <c:crosses val="autoZero"/>
        <c:crossBetween val="between"/>
        <c:majorUnit val="0.2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7">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Vert">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43D1108C61F4671B1119F72E8FCFB6E"/>
        <w:category>
          <w:name w:val="General"/>
          <w:gallery w:val="placeholder"/>
        </w:category>
        <w:types>
          <w:type w:val="bbPlcHdr"/>
        </w:types>
        <w:behaviors>
          <w:behavior w:val="content"/>
        </w:behaviors>
        <w:guid w:val="{9BAC4826-ADC2-492D-902B-C150147CBE67}"/>
      </w:docPartPr>
      <w:docPartBody>
        <w:p w:rsidR="00DA1920" w:rsidRDefault="0068714B">
          <w:pPr>
            <w:pStyle w:val="E43D1108C61F4671B1119F72E8FCFB6E"/>
          </w:pPr>
          <w:r w:rsidRPr="00D5459D">
            <w:t>Profile</w:t>
          </w:r>
        </w:p>
      </w:docPartBody>
    </w:docPart>
    <w:docPart>
      <w:docPartPr>
        <w:name w:val="37283104961E4509BD786132226BE1B6"/>
        <w:category>
          <w:name w:val="General"/>
          <w:gallery w:val="placeholder"/>
        </w:category>
        <w:types>
          <w:type w:val="bbPlcHdr"/>
        </w:types>
        <w:behaviors>
          <w:behavior w:val="content"/>
        </w:behaviors>
        <w:guid w:val="{426D45EB-119C-4483-A42B-7EE1700540F8}"/>
      </w:docPartPr>
      <w:docPartBody>
        <w:p w:rsidR="00DA1920" w:rsidRDefault="0068714B">
          <w:pPr>
            <w:pStyle w:val="37283104961E4509BD786132226BE1B6"/>
          </w:pPr>
          <w:r w:rsidRPr="00CB0055">
            <w:t>Contact</w:t>
          </w:r>
        </w:p>
      </w:docPartBody>
    </w:docPart>
    <w:docPart>
      <w:docPartPr>
        <w:name w:val="B9DF08374B114690B6F514E7B9D1A567"/>
        <w:category>
          <w:name w:val="General"/>
          <w:gallery w:val="placeholder"/>
        </w:category>
        <w:types>
          <w:type w:val="bbPlcHdr"/>
        </w:types>
        <w:behaviors>
          <w:behavior w:val="content"/>
        </w:behaviors>
        <w:guid w:val="{02B593D9-F8C1-46E4-AC54-A2F65B4E0812}"/>
      </w:docPartPr>
      <w:docPartBody>
        <w:p w:rsidR="00DA1920" w:rsidRDefault="0068714B">
          <w:pPr>
            <w:pStyle w:val="B9DF08374B114690B6F514E7B9D1A567"/>
          </w:pPr>
          <w:r w:rsidRPr="004D3011">
            <w:t>PHONE:</w:t>
          </w:r>
        </w:p>
      </w:docPartBody>
    </w:docPart>
    <w:docPart>
      <w:docPartPr>
        <w:name w:val="3525C62E4C5240D187975600ECE78FE0"/>
        <w:category>
          <w:name w:val="General"/>
          <w:gallery w:val="placeholder"/>
        </w:category>
        <w:types>
          <w:type w:val="bbPlcHdr"/>
        </w:types>
        <w:behaviors>
          <w:behavior w:val="content"/>
        </w:behaviors>
        <w:guid w:val="{4F907F26-47EF-459A-ACD6-B2ADAC1E38EF}"/>
      </w:docPartPr>
      <w:docPartBody>
        <w:p w:rsidR="00DA1920" w:rsidRDefault="0068714B">
          <w:pPr>
            <w:pStyle w:val="3525C62E4C5240D187975600ECE78FE0"/>
          </w:pPr>
          <w:r w:rsidRPr="004D3011">
            <w:t>EMAIL:</w:t>
          </w:r>
        </w:p>
      </w:docPartBody>
    </w:docPart>
    <w:docPart>
      <w:docPartPr>
        <w:name w:val="862685A7EACB4B5EBC1A8F1428BF0091"/>
        <w:category>
          <w:name w:val="General"/>
          <w:gallery w:val="placeholder"/>
        </w:category>
        <w:types>
          <w:type w:val="bbPlcHdr"/>
        </w:types>
        <w:behaviors>
          <w:behavior w:val="content"/>
        </w:behaviors>
        <w:guid w:val="{D9CDF248-2546-438B-9725-A2D21E71DD4E}"/>
      </w:docPartPr>
      <w:docPartBody>
        <w:p w:rsidR="00DA1920" w:rsidRDefault="0068714B">
          <w:pPr>
            <w:pStyle w:val="862685A7EACB4B5EBC1A8F1428BF0091"/>
          </w:pPr>
          <w:r w:rsidRPr="00CB0055">
            <w:t>Hobbies</w:t>
          </w:r>
        </w:p>
      </w:docPartBody>
    </w:docPart>
    <w:docPart>
      <w:docPartPr>
        <w:name w:val="FA3A1D53080E44CDA844E03D99044342"/>
        <w:category>
          <w:name w:val="General"/>
          <w:gallery w:val="placeholder"/>
        </w:category>
        <w:types>
          <w:type w:val="bbPlcHdr"/>
        </w:types>
        <w:behaviors>
          <w:behavior w:val="content"/>
        </w:behaviors>
        <w:guid w:val="{A52BFAA7-08F2-4FAA-A151-1AF17BDA698B}"/>
      </w:docPartPr>
      <w:docPartBody>
        <w:p w:rsidR="00DA1920" w:rsidRDefault="0068714B">
          <w:pPr>
            <w:pStyle w:val="FA3A1D53080E44CDA844E03D99044342"/>
          </w:pPr>
          <w:r w:rsidRPr="00036450">
            <w:t>EDUCATION</w:t>
          </w:r>
        </w:p>
      </w:docPartBody>
    </w:docPart>
    <w:docPart>
      <w:docPartPr>
        <w:name w:val="14F418948D284C16ADD7F491B953567E"/>
        <w:category>
          <w:name w:val="General"/>
          <w:gallery w:val="placeholder"/>
        </w:category>
        <w:types>
          <w:type w:val="bbPlcHdr"/>
        </w:types>
        <w:behaviors>
          <w:behavior w:val="content"/>
        </w:behaviors>
        <w:guid w:val="{A175FDAF-C19E-4C93-B477-2E6425E64138}"/>
      </w:docPartPr>
      <w:docPartBody>
        <w:p w:rsidR="00DA1920" w:rsidRDefault="0068714B">
          <w:pPr>
            <w:pStyle w:val="14F418948D284C16ADD7F491B953567E"/>
          </w:pPr>
          <w:r w:rsidRPr="00036450">
            <w:t>WORK EXPERIENCE</w:t>
          </w:r>
        </w:p>
      </w:docPartBody>
    </w:docPart>
    <w:docPart>
      <w:docPartPr>
        <w:name w:val="B6C30AC3A75244CCA480A9E3C02C9732"/>
        <w:category>
          <w:name w:val="General"/>
          <w:gallery w:val="placeholder"/>
        </w:category>
        <w:types>
          <w:type w:val="bbPlcHdr"/>
        </w:types>
        <w:behaviors>
          <w:behavior w:val="content"/>
        </w:behaviors>
        <w:guid w:val="{C570FA44-5B1C-4589-81E0-BBB93EAB6A25}"/>
      </w:docPartPr>
      <w:docPartBody>
        <w:p w:rsidR="00DA1920" w:rsidRDefault="0068714B">
          <w:pPr>
            <w:pStyle w:val="B6C30AC3A75244CCA480A9E3C02C9732"/>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14B"/>
    <w:rsid w:val="0068714B"/>
    <w:rsid w:val="00DA1920"/>
    <w:rsid w:val="00F903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3D1108C61F4671B1119F72E8FCFB6E">
    <w:name w:val="E43D1108C61F4671B1119F72E8FCFB6E"/>
  </w:style>
  <w:style w:type="paragraph" w:customStyle="1" w:styleId="37283104961E4509BD786132226BE1B6">
    <w:name w:val="37283104961E4509BD786132226BE1B6"/>
  </w:style>
  <w:style w:type="paragraph" w:customStyle="1" w:styleId="B9DF08374B114690B6F514E7B9D1A567">
    <w:name w:val="B9DF08374B114690B6F514E7B9D1A567"/>
  </w:style>
  <w:style w:type="paragraph" w:customStyle="1" w:styleId="3525C62E4C5240D187975600ECE78FE0">
    <w:name w:val="3525C62E4C5240D187975600ECE78FE0"/>
  </w:style>
  <w:style w:type="character" w:styleId="Hyperlink">
    <w:name w:val="Hyperlink"/>
    <w:basedOn w:val="DefaultParagraphFont"/>
    <w:uiPriority w:val="99"/>
    <w:unhideWhenUsed/>
    <w:rPr>
      <w:color w:val="C45911" w:themeColor="accent2" w:themeShade="BF"/>
      <w:u w:val="single"/>
    </w:rPr>
  </w:style>
  <w:style w:type="paragraph" w:customStyle="1" w:styleId="862685A7EACB4B5EBC1A8F1428BF0091">
    <w:name w:val="862685A7EACB4B5EBC1A8F1428BF0091"/>
  </w:style>
  <w:style w:type="paragraph" w:customStyle="1" w:styleId="FA3A1D53080E44CDA844E03D99044342">
    <w:name w:val="FA3A1D53080E44CDA844E03D99044342"/>
  </w:style>
  <w:style w:type="paragraph" w:customStyle="1" w:styleId="14F418948D284C16ADD7F491B953567E">
    <w:name w:val="14F418948D284C16ADD7F491B953567E"/>
  </w:style>
  <w:style w:type="character" w:customStyle="1" w:styleId="Heading2Char">
    <w:name w:val="Heading 2 Char"/>
    <w:basedOn w:val="DefaultParagraphFont"/>
    <w:link w:val="Heading2"/>
    <w:uiPriority w:val="9"/>
    <w:rPr>
      <w:rFonts w:asciiTheme="majorHAnsi" w:eastAsiaTheme="majorEastAsia" w:hAnsiTheme="majorHAnsi" w:cstheme="majorBidi"/>
      <w:b/>
      <w:bCs/>
      <w:caps/>
      <w:szCs w:val="26"/>
      <w:lang w:val="en-US" w:eastAsia="ja-JP"/>
    </w:rPr>
  </w:style>
  <w:style w:type="paragraph" w:customStyle="1" w:styleId="B6C30AC3A75244CCA480A9E3C02C9732">
    <w:name w:val="B6C30AC3A75244CCA480A9E3C02C97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3.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{E484C69E-9C6B-4191-95D1-19B62A05FF7C}tf00546271_win32</Template>
  <TotalTime>0</TotalTime>
  <Pages>1</Pages>
  <Words>212</Words>
  <Characters>1212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2021-02-02T23:21:00Z</dcterms:created>
  <dcterms:modified xsi:type="dcterms:W3CDTF">2021-02-09T23:10:00Z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